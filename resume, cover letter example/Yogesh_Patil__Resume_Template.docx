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419E886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267BC1D" w14:textId="6ECB76AF" w:rsidR="003D1B71" w:rsidRDefault="000763FA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object w:dxaOrig="7596" w:dyaOrig="8364" w14:anchorId="3AA4B6B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3.2pt;height:147pt" o:ole="">
                  <v:imagedata r:id="rId10" o:title=""/>
                </v:shape>
                <o:OLEObject Type="Embed" ProgID="PBrush" ShapeID="_x0000_i1025" DrawAspect="Content" ObjectID="_1692966163" r:id="rId11"/>
              </w:objec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0A88A84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CD6A5AC" w14:textId="2994AD76" w:rsidR="003D1B71" w:rsidRPr="00310F17" w:rsidRDefault="00EF715B" w:rsidP="00310F17">
            <w:pPr>
              <w:pStyle w:val="Title"/>
            </w:pPr>
            <w:r>
              <w:t xml:space="preserve">Yogesh Patil </w:t>
            </w:r>
          </w:p>
        </w:tc>
      </w:tr>
      <w:tr w:rsidR="003D1B71" w14:paraId="4AA0142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9E3DE36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5D0B50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9BBDC47004A047CBA3DE7F7AD4655E85"/>
              </w:placeholder>
              <w:temporary/>
              <w:showingPlcHdr/>
              <w15:appearance w15:val="hidden"/>
            </w:sdtPr>
            <w:sdtEndPr/>
            <w:sdtContent>
              <w:p w14:paraId="22BEA23E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4627A8FF" w14:textId="2AC4F604" w:rsidR="003D1B71" w:rsidRDefault="00EF715B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Summer Intern @ Nestle Pvt Ltd</w:t>
            </w:r>
            <w:r w:rsidR="00796BA3">
              <w:rPr>
                <w:rFonts w:ascii="Calibri" w:hAnsi="Calibri" w:cs="Calibri"/>
              </w:rPr>
              <w:t xml:space="preserve"> (Marketing </w:t>
            </w:r>
            <w:r w:rsidR="008E7C7B">
              <w:rPr>
                <w:rFonts w:ascii="Calibri" w:hAnsi="Calibri" w:cs="Calibri"/>
              </w:rPr>
              <w:t>Offline, online)</w:t>
            </w:r>
          </w:p>
          <w:p w14:paraId="4269D850" w14:textId="44CF777E" w:rsidR="00813C73" w:rsidRPr="00740017" w:rsidRDefault="00813C73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Data Internship @ Knowlarity communications</w:t>
            </w:r>
            <w:r w:rsidR="008E7C7B">
              <w:rPr>
                <w:rFonts w:ascii="Calibri" w:hAnsi="Calibri" w:cs="Calibri"/>
              </w:rPr>
              <w:t xml:space="preserve"> (Sales &amp; Revenue)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6444C6479EDE4B0FA28B3DC7BDF4529C"/>
              </w:placeholder>
              <w:temporary/>
              <w:showingPlcHdr/>
              <w15:appearance w15:val="hidden"/>
            </w:sdtPr>
            <w:sdtEndPr/>
            <w:sdtContent>
              <w:p w14:paraId="7A8B0C2F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435F6734" w14:textId="04485564" w:rsidR="003D1B71" w:rsidRPr="00740017" w:rsidRDefault="00EF715B" w:rsidP="00353B60">
            <w:pPr>
              <w:pStyle w:val="SchoolName"/>
            </w:pPr>
            <w:r>
              <w:t xml:space="preserve">MBA in Business Analytics from Symbiosis </w:t>
            </w:r>
            <w:r w:rsidR="003D1B71" w:rsidRPr="00740017">
              <w:t>,</w:t>
            </w:r>
            <w:r>
              <w:t xml:space="preserve"> Pune, Maharashtra </w:t>
            </w:r>
            <w:r w:rsidR="00DE734F">
              <w:t>(2020)</w:t>
            </w:r>
          </w:p>
          <w:p w14:paraId="3E0700BF" w14:textId="1D15FA16" w:rsidR="003D1B71" w:rsidRDefault="00EF715B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GMAT score of 721 (Top 11% within the university)</w:t>
            </w:r>
          </w:p>
          <w:p w14:paraId="6F27E9F8" w14:textId="7572086D" w:rsidR="00DE734F" w:rsidRDefault="00DE734F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Graduation from Wilson college Mumbai </w:t>
            </w:r>
            <w:r w:rsidR="003B3642">
              <w:rPr>
                <w:rFonts w:ascii="Calibri" w:hAnsi="Calibri" w:cs="Calibri"/>
              </w:rPr>
              <w:t>in top quartile</w:t>
            </w:r>
            <w:r>
              <w:rPr>
                <w:rFonts w:ascii="Calibri" w:hAnsi="Calibri" w:cs="Calibri"/>
              </w:rPr>
              <w:t>(</w:t>
            </w:r>
            <w:r w:rsidR="003B3642">
              <w:rPr>
                <w:rFonts w:ascii="Calibri" w:hAnsi="Calibri" w:cs="Calibri"/>
              </w:rPr>
              <w:t xml:space="preserve"> 78%, </w:t>
            </w:r>
            <w:r>
              <w:rPr>
                <w:rFonts w:ascii="Calibri" w:hAnsi="Calibri" w:cs="Calibri"/>
              </w:rPr>
              <w:t>2017)</w:t>
            </w:r>
          </w:p>
          <w:p w14:paraId="5A768BBE" w14:textId="6C929B04" w:rsidR="00813C73" w:rsidRDefault="00813C73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HSC from Thakur college (</w:t>
            </w:r>
            <w:r w:rsidR="003B3642">
              <w:rPr>
                <w:rFonts w:ascii="Calibri" w:hAnsi="Calibri" w:cs="Calibri"/>
              </w:rPr>
              <w:t xml:space="preserve"> 72%, </w:t>
            </w:r>
            <w:r>
              <w:rPr>
                <w:rFonts w:ascii="Calibri" w:hAnsi="Calibri" w:cs="Calibri"/>
              </w:rPr>
              <w:t>2014)</w:t>
            </w:r>
          </w:p>
          <w:p w14:paraId="1E94AB44" w14:textId="6E6EEE3E" w:rsidR="00DE734F" w:rsidRPr="00740017" w:rsidRDefault="00DE734F" w:rsidP="00DE734F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</w:p>
          <w:p w14:paraId="381CF9B3" w14:textId="328A783C" w:rsidR="003D1B71" w:rsidRDefault="00DE734F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Additional Skills </w:t>
            </w:r>
          </w:p>
          <w:p w14:paraId="6E17F0CC" w14:textId="277DB859" w:rsidR="00DE734F" w:rsidRDefault="00DE734F" w:rsidP="00DE734F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Advanced data analytics from coding Invaders, 4.0 GPA (2021</w:t>
            </w:r>
          </w:p>
          <w:p w14:paraId="200400C3" w14:textId="30B6C107" w:rsidR="00DE734F" w:rsidRDefault="00DE734F" w:rsidP="00DE734F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Certified in Critical thinking from Dale Carnegie (Ongoing 2021)</w:t>
            </w:r>
          </w:p>
          <w:p w14:paraId="63BDE5E2" w14:textId="13F7436A" w:rsidR="00DE734F" w:rsidRDefault="00DE734F" w:rsidP="00DE734F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Master level attained on GitHub </w:t>
            </w:r>
          </w:p>
          <w:p w14:paraId="05336706" w14:textId="46B47450" w:rsidR="00DE734F" w:rsidRDefault="00DE734F" w:rsidP="00DE734F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Intermediate problems on risk analysis resolved in Kaggle </w:t>
            </w:r>
          </w:p>
          <w:p w14:paraId="13DEEF24" w14:textId="127385D9" w:rsidR="00DE734F" w:rsidRPr="00DE734F" w:rsidRDefault="00DE734F" w:rsidP="00DE734F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Power BI, Data visualization, data cleaning and advanced analytics</w:t>
            </w:r>
          </w:p>
          <w:p w14:paraId="15A893D7" w14:textId="6A52BCB1" w:rsidR="003D1B71" w:rsidRPr="00E572D6" w:rsidRDefault="00DE734F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 xml:space="preserve">Strengths </w:t>
            </w:r>
            <w:r w:rsidR="008E7C7B">
              <w:rPr>
                <w:rFonts w:ascii="Calibri" w:hAnsi="Calibri" w:cs="Calibri"/>
                <w:color w:val="0072C7"/>
              </w:rPr>
              <w:t xml:space="preserve"> </w:t>
            </w:r>
          </w:p>
          <w:p w14:paraId="7F3C629D" w14:textId="65055B22" w:rsidR="003D1B71" w:rsidRPr="0056708E" w:rsidRDefault="00DE734F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Positive Attitude, Quick learner, Ability to manage multiple projects simultaneously, Agile and curious in nature</w:t>
            </w:r>
          </w:p>
        </w:tc>
      </w:tr>
      <w:tr w:rsidR="003D1B71" w14:paraId="7F1E9DA1" w14:textId="77777777" w:rsidTr="003D1B71">
        <w:trPr>
          <w:trHeight w:val="1164"/>
        </w:trPr>
        <w:tc>
          <w:tcPr>
            <w:tcW w:w="720" w:type="dxa"/>
          </w:tcPr>
          <w:p w14:paraId="7A30E976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1794BE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6561B67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0A182AA" w14:textId="77777777" w:rsidR="003D1B71" w:rsidRPr="00590471" w:rsidRDefault="003D1B71" w:rsidP="00222466"/>
        </w:tc>
      </w:tr>
      <w:tr w:rsidR="003D1B71" w14:paraId="05399291" w14:textId="77777777" w:rsidTr="003D1B71">
        <w:trPr>
          <w:trHeight w:val="543"/>
        </w:trPr>
        <w:tc>
          <w:tcPr>
            <w:tcW w:w="720" w:type="dxa"/>
          </w:tcPr>
          <w:p w14:paraId="54921CA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462138E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D62FE9" wp14:editId="78F8C041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77CC7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6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194DCBE" w14:textId="44217C7F" w:rsidR="003D1B71" w:rsidRPr="00431B67" w:rsidRDefault="00EF715B" w:rsidP="00380FD1">
            <w:pPr>
              <w:pStyle w:val="Information"/>
              <w:rPr>
                <w:b/>
                <w:bCs/>
                <w:color w:val="auto"/>
              </w:rPr>
            </w:pPr>
            <w:r w:rsidRPr="00431B67">
              <w:rPr>
                <w:b/>
                <w:bCs/>
                <w:color w:val="auto"/>
              </w:rPr>
              <w:t>103 Aachal Co op Society</w:t>
            </w:r>
          </w:p>
          <w:p w14:paraId="06E53AAC" w14:textId="224028B9" w:rsidR="003D1B71" w:rsidRPr="00431B67" w:rsidRDefault="00EF715B" w:rsidP="00380FD1">
            <w:pPr>
              <w:pStyle w:val="Information"/>
              <w:rPr>
                <w:b/>
                <w:bCs/>
                <w:color w:val="auto"/>
              </w:rPr>
            </w:pPr>
            <w:r w:rsidRPr="00431B67">
              <w:rPr>
                <w:b/>
                <w:bCs/>
                <w:color w:val="auto"/>
              </w:rPr>
              <w:t>400061</w:t>
            </w:r>
          </w:p>
        </w:tc>
        <w:tc>
          <w:tcPr>
            <w:tcW w:w="423" w:type="dxa"/>
            <w:vMerge/>
          </w:tcPr>
          <w:p w14:paraId="23087D3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7B7E785" w14:textId="77777777" w:rsidR="003D1B71" w:rsidRDefault="003D1B71" w:rsidP="005801E5">
            <w:pPr>
              <w:pStyle w:val="Heading1"/>
            </w:pPr>
          </w:p>
        </w:tc>
      </w:tr>
      <w:tr w:rsidR="003D1B71" w14:paraId="7AC480BB" w14:textId="77777777" w:rsidTr="003D1B71">
        <w:trPr>
          <w:trHeight w:val="183"/>
        </w:trPr>
        <w:tc>
          <w:tcPr>
            <w:tcW w:w="720" w:type="dxa"/>
          </w:tcPr>
          <w:p w14:paraId="0CB86F77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A98D0D8" w14:textId="77777777" w:rsidR="003D1B71" w:rsidRPr="00431B67" w:rsidRDefault="003D1B71" w:rsidP="00222466">
            <w:pPr>
              <w:pStyle w:val="NoSpacing"/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423" w:type="dxa"/>
            <w:vMerge/>
          </w:tcPr>
          <w:p w14:paraId="7390B32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136B4D8" w14:textId="77777777" w:rsidR="003D1B71" w:rsidRDefault="003D1B71" w:rsidP="005801E5">
            <w:pPr>
              <w:pStyle w:val="Heading1"/>
            </w:pPr>
          </w:p>
        </w:tc>
      </w:tr>
      <w:tr w:rsidR="003D1B71" w14:paraId="307EF1DC" w14:textId="77777777" w:rsidTr="003D1B71">
        <w:trPr>
          <w:trHeight w:val="624"/>
        </w:trPr>
        <w:tc>
          <w:tcPr>
            <w:tcW w:w="720" w:type="dxa"/>
          </w:tcPr>
          <w:p w14:paraId="5F8B83F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652624A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F469CE" wp14:editId="308C0F21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2948E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8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1917645" w14:textId="45207A9E" w:rsidR="003D1B71" w:rsidRPr="00431B67" w:rsidRDefault="00EF715B" w:rsidP="00380FD1">
            <w:pPr>
              <w:pStyle w:val="Information"/>
              <w:rPr>
                <w:b/>
                <w:bCs/>
                <w:color w:val="auto"/>
              </w:rPr>
            </w:pPr>
            <w:r w:rsidRPr="00431B67">
              <w:rPr>
                <w:b/>
                <w:bCs/>
                <w:color w:val="auto"/>
              </w:rPr>
              <w:t>9833000001</w:t>
            </w:r>
          </w:p>
        </w:tc>
        <w:tc>
          <w:tcPr>
            <w:tcW w:w="423" w:type="dxa"/>
            <w:vMerge/>
          </w:tcPr>
          <w:p w14:paraId="6472F02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87520FA" w14:textId="77777777" w:rsidR="003D1B71" w:rsidRDefault="003D1B71" w:rsidP="005801E5">
            <w:pPr>
              <w:pStyle w:val="Heading1"/>
            </w:pPr>
          </w:p>
        </w:tc>
      </w:tr>
      <w:tr w:rsidR="003D1B71" w14:paraId="7DDF0C09" w14:textId="77777777" w:rsidTr="003D1B71">
        <w:trPr>
          <w:trHeight w:val="183"/>
        </w:trPr>
        <w:tc>
          <w:tcPr>
            <w:tcW w:w="720" w:type="dxa"/>
          </w:tcPr>
          <w:p w14:paraId="1111530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0A9E4D0" w14:textId="77777777" w:rsidR="003D1B71" w:rsidRPr="00431B67" w:rsidRDefault="003D1B71" w:rsidP="00B6466C">
            <w:pPr>
              <w:pStyle w:val="NoSpacing"/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423" w:type="dxa"/>
            <w:vMerge/>
          </w:tcPr>
          <w:p w14:paraId="70BBFA2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6783D92" w14:textId="77777777" w:rsidR="003D1B71" w:rsidRDefault="003D1B71" w:rsidP="005801E5">
            <w:pPr>
              <w:pStyle w:val="Heading1"/>
            </w:pPr>
          </w:p>
        </w:tc>
      </w:tr>
      <w:tr w:rsidR="003D1B71" w14:paraId="4568D67C" w14:textId="77777777" w:rsidTr="003D1B71">
        <w:trPr>
          <w:trHeight w:val="633"/>
        </w:trPr>
        <w:tc>
          <w:tcPr>
            <w:tcW w:w="720" w:type="dxa"/>
          </w:tcPr>
          <w:p w14:paraId="70DDBB2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5622AE1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82D323E" wp14:editId="48ED326A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B4C3C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20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213AD84" w14:textId="00F86590" w:rsidR="003D1B71" w:rsidRPr="00431B67" w:rsidRDefault="00EF715B" w:rsidP="00380FD1">
            <w:pPr>
              <w:pStyle w:val="Information"/>
              <w:rPr>
                <w:b/>
                <w:bCs/>
                <w:color w:val="auto"/>
              </w:rPr>
            </w:pPr>
            <w:r w:rsidRPr="00431B67">
              <w:rPr>
                <w:b/>
                <w:bCs/>
                <w:color w:val="auto"/>
              </w:rPr>
              <w:t>Yogeshpat12@gmail.com</w:t>
            </w:r>
          </w:p>
        </w:tc>
        <w:tc>
          <w:tcPr>
            <w:tcW w:w="423" w:type="dxa"/>
            <w:vMerge/>
          </w:tcPr>
          <w:p w14:paraId="67F4682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64BCF9F" w14:textId="77777777" w:rsidR="003D1B71" w:rsidRDefault="003D1B71" w:rsidP="005801E5">
            <w:pPr>
              <w:pStyle w:val="Heading1"/>
            </w:pPr>
          </w:p>
        </w:tc>
      </w:tr>
      <w:tr w:rsidR="003D1B71" w14:paraId="3923B335" w14:textId="77777777" w:rsidTr="003D1B71">
        <w:trPr>
          <w:trHeight w:val="174"/>
        </w:trPr>
        <w:tc>
          <w:tcPr>
            <w:tcW w:w="720" w:type="dxa"/>
          </w:tcPr>
          <w:p w14:paraId="61F9371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0C2C08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A61A33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EC00F9C" w14:textId="77777777" w:rsidR="003D1B71" w:rsidRDefault="003D1B71" w:rsidP="005801E5">
            <w:pPr>
              <w:pStyle w:val="Heading1"/>
            </w:pPr>
          </w:p>
        </w:tc>
      </w:tr>
      <w:tr w:rsidR="003D1B71" w14:paraId="508455A6" w14:textId="77777777" w:rsidTr="003D1B71">
        <w:trPr>
          <w:trHeight w:val="633"/>
        </w:trPr>
        <w:tc>
          <w:tcPr>
            <w:tcW w:w="720" w:type="dxa"/>
          </w:tcPr>
          <w:p w14:paraId="299EC26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95EF6B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EB3E7B2" wp14:editId="66CC73A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8003AA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EF6C5CE" w14:textId="77777777" w:rsidR="003D1B71" w:rsidRPr="00431B67" w:rsidRDefault="00431B67" w:rsidP="00380FD1">
            <w:pPr>
              <w:pStyle w:val="Information"/>
              <w:rPr>
                <w:b/>
                <w:bCs/>
                <w:color w:val="auto"/>
              </w:rPr>
            </w:pPr>
            <w:r w:rsidRPr="00431B67">
              <w:rPr>
                <w:b/>
                <w:bCs/>
                <w:color w:val="auto"/>
              </w:rPr>
              <w:t xml:space="preserve">Personal Projects </w:t>
            </w:r>
          </w:p>
          <w:p w14:paraId="750EC691" w14:textId="6EFA2852" w:rsidR="00431B67" w:rsidRPr="00431B67" w:rsidRDefault="00431B67" w:rsidP="00380FD1">
            <w:pPr>
              <w:pStyle w:val="Information"/>
              <w:rPr>
                <w:b/>
                <w:bCs/>
              </w:rPr>
            </w:pPr>
            <w:r w:rsidRPr="00431B67">
              <w:rPr>
                <w:b/>
                <w:bCs/>
              </w:rPr>
              <w:t>( BFSI Consumer data, Ed tech trends &amp; analysis)</w:t>
            </w:r>
          </w:p>
        </w:tc>
        <w:tc>
          <w:tcPr>
            <w:tcW w:w="423" w:type="dxa"/>
            <w:vMerge/>
          </w:tcPr>
          <w:p w14:paraId="52E49BB1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735A840" w14:textId="77777777" w:rsidR="003D1B71" w:rsidRDefault="003D1B71" w:rsidP="005801E5">
            <w:pPr>
              <w:pStyle w:val="Heading1"/>
            </w:pPr>
          </w:p>
        </w:tc>
      </w:tr>
      <w:tr w:rsidR="003D1B71" w14:paraId="109D548E" w14:textId="77777777" w:rsidTr="003D1B71">
        <w:trPr>
          <w:trHeight w:val="2448"/>
        </w:trPr>
        <w:tc>
          <w:tcPr>
            <w:tcW w:w="720" w:type="dxa"/>
          </w:tcPr>
          <w:p w14:paraId="7FD69632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64CF4A6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31526124" w14:textId="77777777" w:rsidR="003D1B71" w:rsidRDefault="003D1B71" w:rsidP="00222466"/>
        </w:tc>
        <w:tc>
          <w:tcPr>
            <w:tcW w:w="6607" w:type="dxa"/>
            <w:vMerge/>
          </w:tcPr>
          <w:p w14:paraId="40657DF1" w14:textId="77777777" w:rsidR="003D1B71" w:rsidRDefault="003D1B71" w:rsidP="00222466"/>
        </w:tc>
      </w:tr>
    </w:tbl>
    <w:p w14:paraId="7EC1826E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3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C21E9" w14:textId="77777777" w:rsidR="00BD3042" w:rsidRDefault="00BD3042" w:rsidP="00590471">
      <w:r>
        <w:separator/>
      </w:r>
    </w:p>
  </w:endnote>
  <w:endnote w:type="continuationSeparator" w:id="0">
    <w:p w14:paraId="073580CE" w14:textId="77777777" w:rsidR="00BD3042" w:rsidRDefault="00BD304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C4F53" w14:textId="77777777" w:rsidR="00BD3042" w:rsidRDefault="00BD3042" w:rsidP="00590471">
      <w:r>
        <w:separator/>
      </w:r>
    </w:p>
  </w:footnote>
  <w:footnote w:type="continuationSeparator" w:id="0">
    <w:p w14:paraId="137786B9" w14:textId="77777777" w:rsidR="00BD3042" w:rsidRDefault="00BD304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78274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450AC90" wp14:editId="65F8E8BA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518965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200C6"/>
    <w:multiLevelType w:val="hybridMultilevel"/>
    <w:tmpl w:val="9698C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5B"/>
    <w:rsid w:val="00060042"/>
    <w:rsid w:val="000763FA"/>
    <w:rsid w:val="0008685D"/>
    <w:rsid w:val="00090860"/>
    <w:rsid w:val="00112FD7"/>
    <w:rsid w:val="00150ABD"/>
    <w:rsid w:val="001946FC"/>
    <w:rsid w:val="00222466"/>
    <w:rsid w:val="002460F1"/>
    <w:rsid w:val="0024753C"/>
    <w:rsid w:val="00276026"/>
    <w:rsid w:val="002B4549"/>
    <w:rsid w:val="00306D29"/>
    <w:rsid w:val="00310F17"/>
    <w:rsid w:val="00322A46"/>
    <w:rsid w:val="003326CB"/>
    <w:rsid w:val="00353B60"/>
    <w:rsid w:val="00376291"/>
    <w:rsid w:val="00380FD1"/>
    <w:rsid w:val="00383D02"/>
    <w:rsid w:val="00385DE7"/>
    <w:rsid w:val="003B3642"/>
    <w:rsid w:val="003D1B71"/>
    <w:rsid w:val="00431B67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1016F"/>
    <w:rsid w:val="0072353B"/>
    <w:rsid w:val="007575B6"/>
    <w:rsid w:val="00796BA3"/>
    <w:rsid w:val="007B3C81"/>
    <w:rsid w:val="007D388E"/>
    <w:rsid w:val="007D67CA"/>
    <w:rsid w:val="007E668F"/>
    <w:rsid w:val="007F5B63"/>
    <w:rsid w:val="00803A0A"/>
    <w:rsid w:val="00813C73"/>
    <w:rsid w:val="00846CB9"/>
    <w:rsid w:val="008566AA"/>
    <w:rsid w:val="008A1E6E"/>
    <w:rsid w:val="008C024F"/>
    <w:rsid w:val="008C2CFC"/>
    <w:rsid w:val="008E7C7B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53932"/>
    <w:rsid w:val="00B6466C"/>
    <w:rsid w:val="00BB1B5D"/>
    <w:rsid w:val="00BC22C7"/>
    <w:rsid w:val="00BD195A"/>
    <w:rsid w:val="00BD3042"/>
    <w:rsid w:val="00C07240"/>
    <w:rsid w:val="00C14078"/>
    <w:rsid w:val="00CE1E3D"/>
    <w:rsid w:val="00D04DBF"/>
    <w:rsid w:val="00D053FA"/>
    <w:rsid w:val="00DC3F0A"/>
    <w:rsid w:val="00DE734F"/>
    <w:rsid w:val="00E26AED"/>
    <w:rsid w:val="00E73AB8"/>
    <w:rsid w:val="00E90A60"/>
    <w:rsid w:val="00ED47F7"/>
    <w:rsid w:val="00EE7E09"/>
    <w:rsid w:val="00EF715B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AF47C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CommentReference">
    <w:name w:val="annotation reference"/>
    <w:basedOn w:val="DefaultParagraphFont"/>
    <w:uiPriority w:val="99"/>
    <w:semiHidden/>
    <w:unhideWhenUsed/>
    <w:rsid w:val="008E7C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7C7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7C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7C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7C7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22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NABEL\AppData\Local\Microsoft\Office\16.0\DTS\en-US%7bB1210B72-8253-46A6-9A96-44E3D26311E6%7d\%7bD119DC8D-48F5-4CCC-B1B2-C13860DA98A7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BBDC47004A047CBA3DE7F7AD4655E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EAE797-A048-4591-BEA3-2B4752F288D8}"/>
      </w:docPartPr>
      <w:docPartBody>
        <w:p w:rsidR="00223CD5" w:rsidRDefault="00D12F77">
          <w:pPr>
            <w:pStyle w:val="9BBDC47004A047CBA3DE7F7AD4655E85"/>
          </w:pPr>
          <w:r w:rsidRPr="00AC6C7E">
            <w:t>Experience</w:t>
          </w:r>
        </w:p>
      </w:docPartBody>
    </w:docPart>
    <w:docPart>
      <w:docPartPr>
        <w:name w:val="6444C6479EDE4B0FA28B3DC7BDF452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0FF678-4CC7-4431-B173-A830E56D11D4}"/>
      </w:docPartPr>
      <w:docPartBody>
        <w:p w:rsidR="00223CD5" w:rsidRDefault="00D12F77">
          <w:pPr>
            <w:pStyle w:val="6444C6479EDE4B0FA28B3DC7BDF4529C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F77"/>
    <w:rsid w:val="00223CD5"/>
    <w:rsid w:val="00354731"/>
    <w:rsid w:val="009A1D1F"/>
    <w:rsid w:val="00B36492"/>
    <w:rsid w:val="00B85F54"/>
    <w:rsid w:val="00D12F77"/>
    <w:rsid w:val="00E33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BBDC47004A047CBA3DE7F7AD4655E85">
    <w:name w:val="9BBDC47004A047CBA3DE7F7AD4655E85"/>
  </w:style>
  <w:style w:type="paragraph" w:customStyle="1" w:styleId="6444C6479EDE4B0FA28B3DC7BDF4529C">
    <w:name w:val="6444C6479EDE4B0FA28B3DC7BDF4529C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62321F0DCA046F0AEE6F0B8766C3E09">
    <w:name w:val="562321F0DCA046F0AEE6F0B8766C3E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{D119DC8D-48F5-4CCC-B1B2-C13860DA98A7}tf78128832_win32</Template>
  <TotalTime>0</TotalTime>
  <Pages>1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2021-09-07T07:26:00Z</dcterms:created>
  <dcterms:modified xsi:type="dcterms:W3CDTF">2021-09-12T10:06:00Z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